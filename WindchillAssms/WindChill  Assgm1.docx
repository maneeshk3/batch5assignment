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A1333" w14:textId="36050701" w:rsidR="009E0C8E" w:rsidRDefault="009E0C8E" w:rsidP="009E0C8E">
      <w:r w:rsidRPr="000F2124">
        <w:rPr>
          <w:noProof/>
        </w:rPr>
        <w:drawing>
          <wp:inline distT="0" distB="0" distL="0" distR="0" wp14:anchorId="259EBC9F" wp14:editId="59F48E2A">
            <wp:extent cx="5731510" cy="6233795"/>
            <wp:effectExtent l="0" t="0" r="2540" b="0"/>
            <wp:docPr id="61374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43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BD1F" w14:textId="77777777" w:rsidR="009E0C8E" w:rsidRDefault="009E0C8E"/>
    <w:p w14:paraId="79EA7E16" w14:textId="7A401D66" w:rsidR="009E0C8E" w:rsidRDefault="009E0C8E" w:rsidP="00A26FB1">
      <w:pPr>
        <w:pStyle w:val="Header"/>
      </w:pPr>
      <w:r>
        <w:t>After login as wcadmin, goto Organisations and Create one new Organisation, as named</w:t>
      </w:r>
    </w:p>
    <w:p w14:paraId="1D998CCA" w14:textId="77777777" w:rsidR="00A26FB1" w:rsidRDefault="00A26FB1" w:rsidP="00A26FB1">
      <w:pPr>
        <w:pStyle w:val="Header"/>
      </w:pPr>
    </w:p>
    <w:p w14:paraId="6BBDC87A" w14:textId="77777777" w:rsidR="00A26FB1" w:rsidRDefault="00A26FB1" w:rsidP="00A26FB1">
      <w:pPr>
        <w:pStyle w:val="Header"/>
      </w:pPr>
    </w:p>
    <w:p w14:paraId="02012E18" w14:textId="77777777" w:rsidR="00A26FB1" w:rsidRDefault="00A26FB1" w:rsidP="00A26FB1">
      <w:pPr>
        <w:pStyle w:val="Header"/>
      </w:pPr>
    </w:p>
    <w:p w14:paraId="20D196D4" w14:textId="77777777" w:rsidR="00A26FB1" w:rsidRDefault="00A26FB1" w:rsidP="00A26FB1">
      <w:pPr>
        <w:pStyle w:val="Header"/>
      </w:pPr>
    </w:p>
    <w:p w14:paraId="02F8AEAE" w14:textId="77777777" w:rsidR="00A26FB1" w:rsidRDefault="00A26FB1" w:rsidP="00A26FB1">
      <w:pPr>
        <w:pStyle w:val="Header"/>
      </w:pPr>
    </w:p>
    <w:p w14:paraId="773B55EC" w14:textId="17413D73" w:rsidR="00A26FB1" w:rsidRDefault="00A26FB1" w:rsidP="00A26FB1">
      <w:pPr>
        <w:pStyle w:val="Header"/>
      </w:pPr>
      <w:r>
        <w:t>After Create a User as named shown, in side that organization</w:t>
      </w:r>
    </w:p>
    <w:p w14:paraId="4D9A5D95" w14:textId="04E2A010" w:rsidR="009E0C8E" w:rsidRDefault="009E0C8E" w:rsidP="009E0C8E">
      <w:r w:rsidRPr="000F2124">
        <w:rPr>
          <w:noProof/>
        </w:rPr>
        <w:drawing>
          <wp:inline distT="0" distB="0" distL="0" distR="0" wp14:anchorId="052326EF" wp14:editId="313D1F04">
            <wp:extent cx="5143500" cy="4234013"/>
            <wp:effectExtent l="0" t="0" r="0" b="0"/>
            <wp:docPr id="99930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3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723" cy="42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5461" w14:textId="6227226D" w:rsidR="00872140" w:rsidRDefault="00872140"/>
    <w:p w14:paraId="78D2CF6A" w14:textId="77777777" w:rsidR="00872140" w:rsidRDefault="00872140"/>
    <w:p w14:paraId="304C0BB4" w14:textId="77777777" w:rsidR="00A26FB1" w:rsidRDefault="00A26FB1"/>
    <w:p w14:paraId="2CB279A9" w14:textId="77777777" w:rsidR="00872140" w:rsidRDefault="00872140"/>
    <w:p w14:paraId="426368A3" w14:textId="77777777" w:rsidR="00872140" w:rsidRDefault="00872140"/>
    <w:p w14:paraId="1B4345E8" w14:textId="77777777" w:rsidR="00872140" w:rsidRDefault="00872140"/>
    <w:p w14:paraId="182F99F9" w14:textId="77777777" w:rsidR="00872140" w:rsidRDefault="00872140"/>
    <w:p w14:paraId="32EDC5CE" w14:textId="77777777" w:rsidR="00872140" w:rsidRDefault="00872140"/>
    <w:p w14:paraId="7859D073" w14:textId="77777777" w:rsidR="00872140" w:rsidRDefault="00872140"/>
    <w:p w14:paraId="6D777FC6" w14:textId="77777777" w:rsidR="00872140" w:rsidRDefault="00872140"/>
    <w:p w14:paraId="3BA77D69" w14:textId="77777777" w:rsidR="00872140" w:rsidRDefault="00872140"/>
    <w:p w14:paraId="7545E6A7" w14:textId="77777777" w:rsidR="00872140" w:rsidRDefault="00872140"/>
    <w:p w14:paraId="650AE6C3" w14:textId="77777777" w:rsidR="00872140" w:rsidRDefault="00872140"/>
    <w:p w14:paraId="33AEA26D" w14:textId="589A8EBA" w:rsidR="00872140" w:rsidRDefault="00872140">
      <w:r>
        <w:t>And Make the user Satish as the Admin</w:t>
      </w:r>
    </w:p>
    <w:p w14:paraId="356AD9E9" w14:textId="443AA54A" w:rsidR="006D3A72" w:rsidRDefault="00872140" w:rsidP="009E0C8E">
      <w:r w:rsidRPr="00872140">
        <w:rPr>
          <w:noProof/>
        </w:rPr>
        <w:drawing>
          <wp:inline distT="0" distB="0" distL="0" distR="0" wp14:anchorId="7537A9F6" wp14:editId="6887706F">
            <wp:extent cx="5943600" cy="5986780"/>
            <wp:effectExtent l="0" t="0" r="0" b="0"/>
            <wp:docPr id="7532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EFD5" w14:textId="6CB456D5" w:rsidR="00A26FB1" w:rsidRDefault="00A26FB1" w:rsidP="009E0C8E"/>
    <w:p w14:paraId="3B044CBA" w14:textId="77777777" w:rsidR="00A26FB1" w:rsidRDefault="00A26FB1" w:rsidP="009E0C8E"/>
    <w:p w14:paraId="5EAA249F" w14:textId="77777777" w:rsidR="00A26FB1" w:rsidRDefault="00A26FB1" w:rsidP="009E0C8E"/>
    <w:p w14:paraId="38D2BA24" w14:textId="77777777" w:rsidR="00A26FB1" w:rsidRDefault="00A26FB1" w:rsidP="009E0C8E"/>
    <w:p w14:paraId="19246314" w14:textId="71DE699D" w:rsidR="00A26FB1" w:rsidRDefault="00A26FB1" w:rsidP="009E0C8E">
      <w:r w:rsidRPr="00A26FB1">
        <w:rPr>
          <w:noProof/>
        </w:rPr>
        <w:lastRenderedPageBreak/>
        <w:drawing>
          <wp:inline distT="0" distB="0" distL="0" distR="0" wp14:anchorId="7C86936F" wp14:editId="569FF4A7">
            <wp:extent cx="5943600" cy="5105400"/>
            <wp:effectExtent l="0" t="0" r="0" b="0"/>
            <wp:docPr id="192922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4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164B" w14:textId="77777777" w:rsidR="00A26FB1" w:rsidRDefault="00A26FB1" w:rsidP="009E0C8E"/>
    <w:p w14:paraId="39A5C48D" w14:textId="286A8FD4" w:rsidR="00A26FB1" w:rsidRDefault="00A26FB1" w:rsidP="009E0C8E"/>
    <w:p w14:paraId="294585E1" w14:textId="77777777" w:rsidR="00A26FB1" w:rsidRDefault="00A26FB1" w:rsidP="009E0C8E"/>
    <w:p w14:paraId="7C94AB9D" w14:textId="5D74265C" w:rsidR="00A26FB1" w:rsidRDefault="00D76BA4" w:rsidP="009E0C8E">
      <w:r>
        <w:t>And Login as that Created user and able to Access that Organisation</w:t>
      </w:r>
    </w:p>
    <w:p w14:paraId="3ECEB609" w14:textId="77777777" w:rsidR="00A26FB1" w:rsidRDefault="00A26FB1" w:rsidP="009E0C8E"/>
    <w:p w14:paraId="4142B32C" w14:textId="77777777" w:rsidR="00A26FB1" w:rsidRDefault="00A26FB1" w:rsidP="009E0C8E"/>
    <w:p w14:paraId="5C150D7F" w14:textId="77777777" w:rsidR="00A26FB1" w:rsidRDefault="00A26FB1" w:rsidP="009E0C8E"/>
    <w:p w14:paraId="3CF0E79C" w14:textId="77777777" w:rsidR="00A26FB1" w:rsidRDefault="00A26FB1" w:rsidP="009E0C8E"/>
    <w:p w14:paraId="66565016" w14:textId="77777777" w:rsidR="00A26FB1" w:rsidRDefault="00A26FB1" w:rsidP="009E0C8E"/>
    <w:p w14:paraId="19B03A42" w14:textId="77777777" w:rsidR="00A26FB1" w:rsidRDefault="00A26FB1" w:rsidP="009E0C8E"/>
    <w:p w14:paraId="5984F1F5" w14:textId="77777777" w:rsidR="00A26FB1" w:rsidRDefault="00A26FB1" w:rsidP="009E0C8E"/>
    <w:p w14:paraId="178EC59D" w14:textId="50688079" w:rsidR="00A26FB1" w:rsidRDefault="00A26FB1" w:rsidP="009E0C8E">
      <w:r>
        <w:t xml:space="preserve">And  Create </w:t>
      </w:r>
      <w:r w:rsidR="00A04284" w:rsidRPr="00A04284">
        <w:t> product_user001, library_user001, allcreator001</w:t>
      </w:r>
      <w:r w:rsidR="00A04284">
        <w:t>…. As shown</w:t>
      </w:r>
    </w:p>
    <w:p w14:paraId="1BABD7DF" w14:textId="77777777" w:rsidR="00A04284" w:rsidRDefault="00A04284" w:rsidP="009E0C8E"/>
    <w:p w14:paraId="57DAF577" w14:textId="77777777" w:rsidR="00A04284" w:rsidRDefault="00A04284" w:rsidP="009E0C8E"/>
    <w:p w14:paraId="6F9018FE" w14:textId="77777777" w:rsidR="00A04284" w:rsidRDefault="00A04284" w:rsidP="009E0C8E"/>
    <w:p w14:paraId="72B02472" w14:textId="3C1DAAA8" w:rsidR="00A04284" w:rsidRDefault="00A04284" w:rsidP="009E0C8E">
      <w:r w:rsidRPr="00A26FB1">
        <w:rPr>
          <w:noProof/>
        </w:rPr>
        <w:drawing>
          <wp:inline distT="0" distB="0" distL="0" distR="0" wp14:anchorId="5928C114" wp14:editId="1CB54A9C">
            <wp:extent cx="5943600" cy="5431155"/>
            <wp:effectExtent l="0" t="0" r="0" b="0"/>
            <wp:docPr id="132286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5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247" w14:textId="77777777" w:rsidR="00A04284" w:rsidRDefault="00A04284" w:rsidP="009E0C8E"/>
    <w:p w14:paraId="26300283" w14:textId="77777777" w:rsidR="00A04284" w:rsidRDefault="00A04284" w:rsidP="009E0C8E"/>
    <w:p w14:paraId="2F2D1E9D" w14:textId="79E6C222" w:rsidR="00A04284" w:rsidRDefault="00A04284" w:rsidP="009E0C8E">
      <w:r>
        <w:t>Three users created and shown as below:</w:t>
      </w:r>
    </w:p>
    <w:p w14:paraId="184EFB86" w14:textId="74FB30FE" w:rsidR="00A04284" w:rsidRDefault="00A04284" w:rsidP="009E0C8E">
      <w:r w:rsidRPr="00A04284">
        <w:rPr>
          <w:noProof/>
        </w:rPr>
        <w:lastRenderedPageBreak/>
        <w:drawing>
          <wp:inline distT="0" distB="0" distL="0" distR="0" wp14:anchorId="639374DC" wp14:editId="5644FB73">
            <wp:extent cx="5943600" cy="1553845"/>
            <wp:effectExtent l="0" t="0" r="0" b="8255"/>
            <wp:docPr id="4420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41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D6D" w14:textId="77777777" w:rsidR="00A04284" w:rsidRDefault="00A04284" w:rsidP="009E0C8E"/>
    <w:p w14:paraId="088FA43E" w14:textId="33B55CF3" w:rsidR="00A26FB1" w:rsidRDefault="00A04284" w:rsidP="009E0C8E">
      <w:r>
        <w:t>And Make both Creators as Product Creators as shown and Lib_user as library creator.</w:t>
      </w:r>
    </w:p>
    <w:p w14:paraId="30887785" w14:textId="77777777" w:rsidR="00A04284" w:rsidRDefault="00A04284" w:rsidP="009E0C8E"/>
    <w:p w14:paraId="3288D422" w14:textId="17D2B169" w:rsidR="00A04284" w:rsidRDefault="00A04284" w:rsidP="009E0C8E">
      <w:r w:rsidRPr="00A04284">
        <w:rPr>
          <w:noProof/>
        </w:rPr>
        <w:drawing>
          <wp:inline distT="0" distB="0" distL="0" distR="0" wp14:anchorId="08ECB727" wp14:editId="68F45B1C">
            <wp:extent cx="5943600" cy="690880"/>
            <wp:effectExtent l="0" t="0" r="0" b="0"/>
            <wp:docPr id="178550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0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284">
        <w:rPr>
          <w:noProof/>
        </w:rPr>
        <w:drawing>
          <wp:inline distT="0" distB="0" distL="0" distR="0" wp14:anchorId="0A4000D4" wp14:editId="26B91AC4">
            <wp:extent cx="5943600" cy="1284605"/>
            <wp:effectExtent l="0" t="0" r="0" b="0"/>
            <wp:docPr id="28535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50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355" w14:textId="0A571D34" w:rsidR="0060703C" w:rsidRDefault="0060703C" w:rsidP="0060703C"/>
    <w:p w14:paraId="0FD2BE85" w14:textId="79DBD684" w:rsidR="0060703C" w:rsidRDefault="0060703C" w:rsidP="0060703C">
      <w:pPr>
        <w:rPr>
          <w:sz w:val="16"/>
          <w:szCs w:val="16"/>
        </w:rPr>
      </w:pPr>
      <w:r>
        <w:rPr>
          <w:sz w:val="16"/>
          <w:szCs w:val="16"/>
        </w:rPr>
        <w:t>Login with product_user001 and Create a product001 as shown</w:t>
      </w:r>
    </w:p>
    <w:p w14:paraId="789D9A57" w14:textId="637F562E" w:rsidR="0060703C" w:rsidRDefault="0060703C" w:rsidP="0060703C">
      <w:pPr>
        <w:rPr>
          <w:sz w:val="16"/>
          <w:szCs w:val="16"/>
        </w:rPr>
      </w:pPr>
      <w:r w:rsidRPr="0060703C">
        <w:rPr>
          <w:noProof/>
          <w:sz w:val="16"/>
          <w:szCs w:val="16"/>
        </w:rPr>
        <w:lastRenderedPageBreak/>
        <w:drawing>
          <wp:inline distT="0" distB="0" distL="0" distR="0" wp14:anchorId="271A0252" wp14:editId="617A6F56">
            <wp:extent cx="5943600" cy="5368290"/>
            <wp:effectExtent l="0" t="0" r="0" b="3810"/>
            <wp:docPr id="206765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5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E4E" w14:textId="77777777" w:rsidR="0060703C" w:rsidRDefault="0060703C" w:rsidP="0060703C">
      <w:pPr>
        <w:rPr>
          <w:sz w:val="16"/>
          <w:szCs w:val="16"/>
        </w:rPr>
      </w:pPr>
    </w:p>
    <w:p w14:paraId="76519546" w14:textId="77777777" w:rsidR="0060703C" w:rsidRDefault="0060703C" w:rsidP="0060703C">
      <w:pPr>
        <w:rPr>
          <w:sz w:val="16"/>
          <w:szCs w:val="16"/>
        </w:rPr>
      </w:pPr>
      <w:r>
        <w:rPr>
          <w:sz w:val="16"/>
          <w:szCs w:val="16"/>
        </w:rPr>
        <w:t>Login with product_user001 and Create a product001 as shown</w:t>
      </w:r>
    </w:p>
    <w:p w14:paraId="045CD74A" w14:textId="0CEC8470" w:rsidR="0060703C" w:rsidRDefault="0060703C" w:rsidP="0060703C">
      <w:pPr>
        <w:rPr>
          <w:sz w:val="16"/>
          <w:szCs w:val="16"/>
        </w:rPr>
      </w:pPr>
      <w:r w:rsidRPr="0060703C">
        <w:rPr>
          <w:noProof/>
          <w:sz w:val="16"/>
          <w:szCs w:val="16"/>
        </w:rPr>
        <w:lastRenderedPageBreak/>
        <w:drawing>
          <wp:inline distT="0" distB="0" distL="0" distR="0" wp14:anchorId="68A17149" wp14:editId="6DB98F7B">
            <wp:extent cx="5943600" cy="2562225"/>
            <wp:effectExtent l="0" t="0" r="0" b="9525"/>
            <wp:docPr id="122073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3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8202" w14:textId="77777777" w:rsidR="0060703C" w:rsidRDefault="0060703C" w:rsidP="0060703C">
      <w:pPr>
        <w:rPr>
          <w:sz w:val="16"/>
          <w:szCs w:val="16"/>
        </w:rPr>
      </w:pPr>
    </w:p>
    <w:p w14:paraId="060F2707" w14:textId="0E58F91C" w:rsidR="0060703C" w:rsidRDefault="0060703C" w:rsidP="0060703C">
      <w:pPr>
        <w:rPr>
          <w:sz w:val="16"/>
          <w:szCs w:val="16"/>
        </w:rPr>
      </w:pPr>
      <w:r>
        <w:rPr>
          <w:sz w:val="16"/>
          <w:szCs w:val="16"/>
        </w:rPr>
        <w:t xml:space="preserve">And also login as </w:t>
      </w:r>
      <w:r w:rsidRPr="0060703C">
        <w:rPr>
          <w:sz w:val="16"/>
          <w:szCs w:val="16"/>
        </w:rPr>
        <w:t>library_user001</w:t>
      </w:r>
      <w:r>
        <w:rPr>
          <w:sz w:val="16"/>
          <w:szCs w:val="16"/>
        </w:rPr>
        <w:t xml:space="preserve"> and create a library001.</w:t>
      </w:r>
    </w:p>
    <w:p w14:paraId="44CCF63C" w14:textId="212B2AE0" w:rsidR="0060703C" w:rsidRDefault="004E7FBF" w:rsidP="0060703C">
      <w:pPr>
        <w:rPr>
          <w:sz w:val="16"/>
          <w:szCs w:val="16"/>
        </w:rPr>
      </w:pPr>
      <w:r>
        <w:rPr>
          <w:sz w:val="16"/>
          <w:szCs w:val="16"/>
        </w:rPr>
        <w:t>After that create two more users u001,u002 as shown in Satish_orgadmin</w:t>
      </w:r>
    </w:p>
    <w:p w14:paraId="19C6162D" w14:textId="030009AC" w:rsidR="004E7FBF" w:rsidRDefault="004E7FBF" w:rsidP="0060703C">
      <w:pPr>
        <w:rPr>
          <w:sz w:val="16"/>
          <w:szCs w:val="16"/>
        </w:rPr>
      </w:pPr>
      <w:r w:rsidRPr="004E7FBF">
        <w:rPr>
          <w:noProof/>
          <w:sz w:val="16"/>
          <w:szCs w:val="16"/>
        </w:rPr>
        <w:drawing>
          <wp:inline distT="0" distB="0" distL="0" distR="0" wp14:anchorId="337FB7D8" wp14:editId="32A1C0E3">
            <wp:extent cx="5943600" cy="1866265"/>
            <wp:effectExtent l="0" t="0" r="0" b="635"/>
            <wp:docPr id="16275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3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22B" w14:textId="77777777" w:rsidR="004E7FBF" w:rsidRDefault="004E7FBF" w:rsidP="004E7FBF">
      <w:pPr>
        <w:rPr>
          <w:sz w:val="16"/>
          <w:szCs w:val="16"/>
        </w:rPr>
      </w:pPr>
    </w:p>
    <w:p w14:paraId="152E3807" w14:textId="04914010" w:rsidR="004E7FBF" w:rsidRDefault="004E7FBF" w:rsidP="004E7FBF">
      <w:pPr>
        <w:rPr>
          <w:sz w:val="16"/>
          <w:szCs w:val="16"/>
        </w:rPr>
      </w:pPr>
    </w:p>
    <w:p w14:paraId="1961FCB7" w14:textId="77777777" w:rsidR="004E7FBF" w:rsidRDefault="004E7FBF" w:rsidP="004E7FBF">
      <w:pPr>
        <w:rPr>
          <w:sz w:val="16"/>
          <w:szCs w:val="16"/>
        </w:rPr>
      </w:pPr>
    </w:p>
    <w:p w14:paraId="0785BA6C" w14:textId="77777777" w:rsidR="00A90481" w:rsidRDefault="00A90481" w:rsidP="00A90481">
      <w:pPr>
        <w:rPr>
          <w:sz w:val="16"/>
          <w:szCs w:val="16"/>
        </w:rPr>
      </w:pPr>
    </w:p>
    <w:p w14:paraId="2555695F" w14:textId="77777777" w:rsidR="00A90481" w:rsidRPr="00A90481" w:rsidRDefault="00A90481" w:rsidP="00A90481">
      <w:pPr>
        <w:rPr>
          <w:sz w:val="16"/>
          <w:szCs w:val="16"/>
        </w:rPr>
      </w:pPr>
    </w:p>
    <w:p w14:paraId="3A0E3D00" w14:textId="08431549" w:rsidR="004E7FBF" w:rsidRDefault="00793BCB" w:rsidP="004E7FBF">
      <w:pPr>
        <w:rPr>
          <w:sz w:val="16"/>
          <w:szCs w:val="16"/>
        </w:rPr>
      </w:pPr>
      <w:r w:rsidRPr="00793BCB">
        <w:rPr>
          <w:sz w:val="16"/>
          <w:szCs w:val="16"/>
        </w:rPr>
        <w:lastRenderedPageBreak/>
        <w:drawing>
          <wp:inline distT="0" distB="0" distL="0" distR="0" wp14:anchorId="10943C88" wp14:editId="7797A30C">
            <wp:extent cx="5943600" cy="2217420"/>
            <wp:effectExtent l="0" t="0" r="0" b="0"/>
            <wp:docPr id="178179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96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50E1" w14:textId="77777777" w:rsidR="001450EF" w:rsidRPr="001450EF" w:rsidRDefault="001450EF" w:rsidP="001450EF">
      <w:pPr>
        <w:rPr>
          <w:sz w:val="16"/>
          <w:szCs w:val="16"/>
        </w:rPr>
      </w:pPr>
    </w:p>
    <w:p w14:paraId="3AA1ED53" w14:textId="5D3E7D7A" w:rsidR="001450EF" w:rsidRDefault="00A90481" w:rsidP="001450EF">
      <w:pPr>
        <w:rPr>
          <w:sz w:val="16"/>
          <w:szCs w:val="16"/>
        </w:rPr>
      </w:pPr>
      <w:r>
        <w:rPr>
          <w:sz w:val="16"/>
          <w:szCs w:val="16"/>
        </w:rPr>
        <w:t>Make u001 as member of product 001 as shown</w:t>
      </w:r>
    </w:p>
    <w:p w14:paraId="01FB73EF" w14:textId="77777777" w:rsidR="00F84DF9" w:rsidRDefault="001450EF" w:rsidP="001F2D98">
      <w:pPr>
        <w:rPr>
          <w:sz w:val="16"/>
          <w:szCs w:val="16"/>
        </w:rPr>
      </w:pPr>
      <w:r w:rsidRPr="001450EF">
        <w:rPr>
          <w:sz w:val="16"/>
          <w:szCs w:val="16"/>
        </w:rPr>
        <w:drawing>
          <wp:inline distT="0" distB="0" distL="0" distR="0" wp14:anchorId="44AA7BFB" wp14:editId="4E50E4FD">
            <wp:extent cx="5943600" cy="3771900"/>
            <wp:effectExtent l="0" t="0" r="0" b="0"/>
            <wp:docPr id="181906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4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90F" w14:textId="77777777" w:rsidR="00F84DF9" w:rsidRDefault="00F84DF9" w:rsidP="001F2D98">
      <w:pPr>
        <w:rPr>
          <w:sz w:val="16"/>
          <w:szCs w:val="16"/>
        </w:rPr>
      </w:pPr>
    </w:p>
    <w:p w14:paraId="5A7DEFFA" w14:textId="77777777" w:rsidR="00F84DF9" w:rsidRDefault="00F84DF9" w:rsidP="001F2D98">
      <w:pPr>
        <w:rPr>
          <w:sz w:val="16"/>
          <w:szCs w:val="16"/>
        </w:rPr>
      </w:pPr>
    </w:p>
    <w:p w14:paraId="4C9AF0D1" w14:textId="77777777" w:rsidR="00F84DF9" w:rsidRDefault="00F84DF9" w:rsidP="001F2D98">
      <w:pPr>
        <w:rPr>
          <w:sz w:val="16"/>
          <w:szCs w:val="16"/>
        </w:rPr>
      </w:pPr>
    </w:p>
    <w:p w14:paraId="1F60378B" w14:textId="77777777" w:rsidR="00F84DF9" w:rsidRDefault="00F84DF9" w:rsidP="001F2D98">
      <w:pPr>
        <w:rPr>
          <w:sz w:val="16"/>
          <w:szCs w:val="16"/>
        </w:rPr>
      </w:pPr>
    </w:p>
    <w:p w14:paraId="75A36149" w14:textId="6F154E0D" w:rsidR="001F2D98" w:rsidRDefault="001F2D98" w:rsidP="001F2D98">
      <w:pP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1F2D98">
        <w:rPr>
          <w:sz w:val="16"/>
          <w:szCs w:val="16"/>
        </w:rPr>
        <w:drawing>
          <wp:inline distT="0" distB="0" distL="0" distR="0" wp14:anchorId="0E76C3B3" wp14:editId="2B4D1F08">
            <wp:extent cx="5943600" cy="3574415"/>
            <wp:effectExtent l="0" t="0" r="0" b="6985"/>
            <wp:docPr id="3797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132" w14:textId="77777777" w:rsidR="00F84DF9" w:rsidRDefault="00F84DF9" w:rsidP="00F84DF9">
      <w:pPr>
        <w:rPr>
          <w:sz w:val="16"/>
          <w:szCs w:val="16"/>
        </w:rPr>
      </w:pPr>
    </w:p>
    <w:p w14:paraId="48F055C8" w14:textId="440B6E56" w:rsidR="00F84DF9" w:rsidRDefault="00F84DF9" w:rsidP="00F84DF9">
      <w:pPr>
        <w:rPr>
          <w:sz w:val="16"/>
          <w:szCs w:val="16"/>
        </w:rPr>
      </w:pPr>
      <w:r>
        <w:rPr>
          <w:sz w:val="16"/>
          <w:szCs w:val="16"/>
        </w:rPr>
        <w:t>Similarly login as libraryuser001 and make the member u002 part of library01 as shown</w:t>
      </w:r>
      <w:r w:rsidR="00755912">
        <w:rPr>
          <w:sz w:val="16"/>
          <w:szCs w:val="16"/>
        </w:rPr>
        <w:t xml:space="preserve">, login as </w:t>
      </w:r>
      <w:r w:rsidR="00BB4709">
        <w:rPr>
          <w:sz w:val="16"/>
          <w:szCs w:val="16"/>
        </w:rPr>
        <w:t>allcreator and see he can able to create new products,libraries as shown.</w:t>
      </w:r>
    </w:p>
    <w:p w14:paraId="10CF8529" w14:textId="77777777" w:rsidR="00D56789" w:rsidRPr="00D56789" w:rsidRDefault="00D56789" w:rsidP="00D56789">
      <w:pPr>
        <w:rPr>
          <w:sz w:val="16"/>
          <w:szCs w:val="16"/>
        </w:rPr>
      </w:pPr>
    </w:p>
    <w:p w14:paraId="63D88881" w14:textId="77777777" w:rsidR="00D56789" w:rsidRDefault="00D56789" w:rsidP="00D56789">
      <w:pPr>
        <w:rPr>
          <w:sz w:val="16"/>
          <w:szCs w:val="16"/>
        </w:rPr>
      </w:pPr>
    </w:p>
    <w:p w14:paraId="7930A55E" w14:textId="0640FDF0" w:rsidR="00D56789" w:rsidRDefault="00D56789" w:rsidP="00D56789">
      <w:pPr>
        <w:rPr>
          <w:sz w:val="16"/>
          <w:szCs w:val="16"/>
        </w:rPr>
      </w:pPr>
      <w:r w:rsidRPr="00D56789">
        <w:rPr>
          <w:sz w:val="16"/>
          <w:szCs w:val="16"/>
        </w:rPr>
        <w:drawing>
          <wp:inline distT="0" distB="0" distL="0" distR="0" wp14:anchorId="065A9949" wp14:editId="012BFB3F">
            <wp:extent cx="5943600" cy="1247775"/>
            <wp:effectExtent l="0" t="0" r="0" b="9525"/>
            <wp:docPr id="7142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7B43" w14:textId="77777777" w:rsidR="00755912" w:rsidRPr="00755912" w:rsidRDefault="00755912" w:rsidP="00755912">
      <w:pPr>
        <w:rPr>
          <w:sz w:val="16"/>
          <w:szCs w:val="16"/>
        </w:rPr>
      </w:pPr>
    </w:p>
    <w:p w14:paraId="6C5465DD" w14:textId="77777777" w:rsidR="00755912" w:rsidRDefault="00755912" w:rsidP="00755912">
      <w:pPr>
        <w:rPr>
          <w:sz w:val="16"/>
          <w:szCs w:val="16"/>
        </w:rPr>
      </w:pPr>
    </w:p>
    <w:p w14:paraId="49EAB1EA" w14:textId="61321396" w:rsidR="00755912" w:rsidRPr="00755912" w:rsidRDefault="00755912" w:rsidP="00755912">
      <w:pPr>
        <w:rPr>
          <w:sz w:val="16"/>
          <w:szCs w:val="16"/>
          <w:lang w:val="en-IN"/>
        </w:rPr>
      </w:pPr>
      <w:r w:rsidRPr="00755912">
        <w:rPr>
          <w:sz w:val="16"/>
          <w:szCs w:val="16"/>
          <w:lang w:val="en-IN"/>
        </w:rPr>
        <w:drawing>
          <wp:inline distT="0" distB="0" distL="0" distR="0" wp14:anchorId="3E186BC1" wp14:editId="5D03431A">
            <wp:extent cx="5943600" cy="1303655"/>
            <wp:effectExtent l="0" t="0" r="0" b="0"/>
            <wp:docPr id="1785674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7469" w14:textId="77777777" w:rsidR="00755912" w:rsidRPr="00755912" w:rsidRDefault="00755912" w:rsidP="00755912">
      <w:pPr>
        <w:rPr>
          <w:sz w:val="16"/>
          <w:szCs w:val="16"/>
        </w:rPr>
      </w:pPr>
    </w:p>
    <w:sectPr w:rsidR="00755912" w:rsidRPr="00755912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FC6F0" w14:textId="77777777" w:rsidR="00294734" w:rsidRDefault="00294734">
      <w:pPr>
        <w:spacing w:line="240" w:lineRule="auto"/>
      </w:pPr>
      <w:r>
        <w:separator/>
      </w:r>
    </w:p>
  </w:endnote>
  <w:endnote w:type="continuationSeparator" w:id="0">
    <w:p w14:paraId="4C602202" w14:textId="77777777" w:rsidR="00294734" w:rsidRDefault="002947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44490" w14:textId="77777777" w:rsidR="00294734" w:rsidRDefault="00294734">
      <w:pPr>
        <w:spacing w:line="240" w:lineRule="auto"/>
      </w:pPr>
      <w:r>
        <w:separator/>
      </w:r>
    </w:p>
  </w:footnote>
  <w:footnote w:type="continuationSeparator" w:id="0">
    <w:p w14:paraId="6837FFC1" w14:textId="77777777" w:rsidR="00294734" w:rsidRDefault="002947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52851054">
    <w:abstractNumId w:val="10"/>
  </w:num>
  <w:num w:numId="2" w16cid:durableId="2130778313">
    <w:abstractNumId w:val="10"/>
    <w:lvlOverride w:ilvl="0">
      <w:startOverride w:val="1"/>
    </w:lvlOverride>
  </w:num>
  <w:num w:numId="3" w16cid:durableId="1180269958">
    <w:abstractNumId w:val="10"/>
  </w:num>
  <w:num w:numId="4" w16cid:durableId="1124540649">
    <w:abstractNumId w:val="10"/>
    <w:lvlOverride w:ilvl="0">
      <w:startOverride w:val="1"/>
    </w:lvlOverride>
  </w:num>
  <w:num w:numId="5" w16cid:durableId="1643391281">
    <w:abstractNumId w:val="8"/>
  </w:num>
  <w:num w:numId="6" w16cid:durableId="1776946206">
    <w:abstractNumId w:val="10"/>
    <w:lvlOverride w:ilvl="0">
      <w:startOverride w:val="1"/>
    </w:lvlOverride>
  </w:num>
  <w:num w:numId="7" w16cid:durableId="20982827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30978830">
    <w:abstractNumId w:val="9"/>
  </w:num>
  <w:num w:numId="9" w16cid:durableId="6502516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295803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27986832">
    <w:abstractNumId w:val="7"/>
  </w:num>
  <w:num w:numId="12" w16cid:durableId="1266157493">
    <w:abstractNumId w:val="6"/>
  </w:num>
  <w:num w:numId="13" w16cid:durableId="1729067574">
    <w:abstractNumId w:val="5"/>
  </w:num>
  <w:num w:numId="14" w16cid:durableId="632560318">
    <w:abstractNumId w:val="4"/>
  </w:num>
  <w:num w:numId="15" w16cid:durableId="1052928553">
    <w:abstractNumId w:val="3"/>
  </w:num>
  <w:num w:numId="16" w16cid:durableId="1491170485">
    <w:abstractNumId w:val="2"/>
  </w:num>
  <w:num w:numId="17" w16cid:durableId="940526976">
    <w:abstractNumId w:val="1"/>
  </w:num>
  <w:num w:numId="18" w16cid:durableId="22696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8E"/>
    <w:rsid w:val="00007202"/>
    <w:rsid w:val="000150E9"/>
    <w:rsid w:val="00030E3C"/>
    <w:rsid w:val="00072D27"/>
    <w:rsid w:val="00083C22"/>
    <w:rsid w:val="00086E87"/>
    <w:rsid w:val="000871A8"/>
    <w:rsid w:val="000A036B"/>
    <w:rsid w:val="000D0E4A"/>
    <w:rsid w:val="000F040D"/>
    <w:rsid w:val="000F11B9"/>
    <w:rsid w:val="00102341"/>
    <w:rsid w:val="00105960"/>
    <w:rsid w:val="001073CE"/>
    <w:rsid w:val="00121553"/>
    <w:rsid w:val="00124088"/>
    <w:rsid w:val="00131CAB"/>
    <w:rsid w:val="001450EF"/>
    <w:rsid w:val="00155856"/>
    <w:rsid w:val="001C2CAB"/>
    <w:rsid w:val="001C72EC"/>
    <w:rsid w:val="001D0BD1"/>
    <w:rsid w:val="001F2D98"/>
    <w:rsid w:val="002017AC"/>
    <w:rsid w:val="002359ED"/>
    <w:rsid w:val="00252520"/>
    <w:rsid w:val="002625F9"/>
    <w:rsid w:val="002631F7"/>
    <w:rsid w:val="0026484A"/>
    <w:rsid w:val="0026504D"/>
    <w:rsid w:val="00276926"/>
    <w:rsid w:val="00294734"/>
    <w:rsid w:val="002A67C8"/>
    <w:rsid w:val="002B40B7"/>
    <w:rsid w:val="002C5D75"/>
    <w:rsid w:val="00301789"/>
    <w:rsid w:val="00325194"/>
    <w:rsid w:val="003728E3"/>
    <w:rsid w:val="003962D3"/>
    <w:rsid w:val="003A4F63"/>
    <w:rsid w:val="003C7D9D"/>
    <w:rsid w:val="003E3A63"/>
    <w:rsid w:val="00457BEB"/>
    <w:rsid w:val="00461B2E"/>
    <w:rsid w:val="00482CFC"/>
    <w:rsid w:val="00487996"/>
    <w:rsid w:val="00491910"/>
    <w:rsid w:val="004A2AF6"/>
    <w:rsid w:val="004A3D03"/>
    <w:rsid w:val="004B6D7F"/>
    <w:rsid w:val="004D785F"/>
    <w:rsid w:val="004E744B"/>
    <w:rsid w:val="004E7FBF"/>
    <w:rsid w:val="004F7760"/>
    <w:rsid w:val="00520AC9"/>
    <w:rsid w:val="0052693A"/>
    <w:rsid w:val="00561F9A"/>
    <w:rsid w:val="00594254"/>
    <w:rsid w:val="005B6EB8"/>
    <w:rsid w:val="0060703C"/>
    <w:rsid w:val="00614CAB"/>
    <w:rsid w:val="00633BC0"/>
    <w:rsid w:val="00660541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55912"/>
    <w:rsid w:val="00793BCB"/>
    <w:rsid w:val="00794B27"/>
    <w:rsid w:val="00795EFF"/>
    <w:rsid w:val="007A73CB"/>
    <w:rsid w:val="007A7846"/>
    <w:rsid w:val="007B2795"/>
    <w:rsid w:val="007F66F5"/>
    <w:rsid w:val="00812400"/>
    <w:rsid w:val="008138F1"/>
    <w:rsid w:val="0082203C"/>
    <w:rsid w:val="008360A8"/>
    <w:rsid w:val="008416E0"/>
    <w:rsid w:val="00853E64"/>
    <w:rsid w:val="00872140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E0C8E"/>
    <w:rsid w:val="009F72A7"/>
    <w:rsid w:val="00A04284"/>
    <w:rsid w:val="00A119D9"/>
    <w:rsid w:val="00A1309F"/>
    <w:rsid w:val="00A21BED"/>
    <w:rsid w:val="00A26FB1"/>
    <w:rsid w:val="00A27D99"/>
    <w:rsid w:val="00A60D92"/>
    <w:rsid w:val="00A86EAC"/>
    <w:rsid w:val="00A90481"/>
    <w:rsid w:val="00A923E7"/>
    <w:rsid w:val="00AA661C"/>
    <w:rsid w:val="00AC2F58"/>
    <w:rsid w:val="00B369B4"/>
    <w:rsid w:val="00B53817"/>
    <w:rsid w:val="00B61F85"/>
    <w:rsid w:val="00BA3CC7"/>
    <w:rsid w:val="00BB4709"/>
    <w:rsid w:val="00BF457D"/>
    <w:rsid w:val="00BF4775"/>
    <w:rsid w:val="00CA0C45"/>
    <w:rsid w:val="00CB1D0E"/>
    <w:rsid w:val="00CC3AB0"/>
    <w:rsid w:val="00CD4A9C"/>
    <w:rsid w:val="00CF12AE"/>
    <w:rsid w:val="00D1798D"/>
    <w:rsid w:val="00D44ACA"/>
    <w:rsid w:val="00D56789"/>
    <w:rsid w:val="00D76BA4"/>
    <w:rsid w:val="00D902A4"/>
    <w:rsid w:val="00DB2323"/>
    <w:rsid w:val="00DB331E"/>
    <w:rsid w:val="00DC4E21"/>
    <w:rsid w:val="00DD5358"/>
    <w:rsid w:val="00E224A0"/>
    <w:rsid w:val="00E254F0"/>
    <w:rsid w:val="00E309C8"/>
    <w:rsid w:val="00E4313F"/>
    <w:rsid w:val="00E51168"/>
    <w:rsid w:val="00E55B4B"/>
    <w:rsid w:val="00E55FC7"/>
    <w:rsid w:val="00E72A21"/>
    <w:rsid w:val="00E7715A"/>
    <w:rsid w:val="00EB700D"/>
    <w:rsid w:val="00F33B83"/>
    <w:rsid w:val="00F41B42"/>
    <w:rsid w:val="00F54BD0"/>
    <w:rsid w:val="00F633E4"/>
    <w:rsid w:val="00F84DF9"/>
    <w:rsid w:val="00FB3B81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612110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5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FIN\AppData\Local\Microsoft\Office\16.0\DTS\en-IN%7b5A8AD0EA-06B1-43DB-96A1-D74F87BE62E3%7d\%7b49647EBF-2805-4BF8-9748-8EA4015F7E92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{49647EBF-2805-4BF8-9748-8EA4015F7E92}tf10002117_win32</Template>
  <TotalTime>0</TotalTime>
  <Pages>11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2024-09-24T02:11:00Z</dcterms:created>
  <dcterms:modified xsi:type="dcterms:W3CDTF">2024-09-29T06:55:00Z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